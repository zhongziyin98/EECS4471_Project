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9C7" w:rsidRDefault="00C379C7" w:rsidP="00AC0766">
      <w:pPr>
        <w:spacing w:line="240" w:lineRule="auto"/>
        <w:jc w:val="center"/>
        <w:rPr>
          <w:rFonts w:ascii="Arial" w:hAnsi="Arial" w:cs="Arial"/>
          <w:b/>
          <w:sz w:val="30"/>
          <w:szCs w:val="30"/>
          <w:lang w:eastAsia="zh-CN"/>
        </w:rPr>
      </w:pPr>
      <w:r>
        <w:rPr>
          <w:rFonts w:ascii="Arial" w:hAnsi="Arial" w:cs="Arial"/>
          <w:b/>
          <w:sz w:val="30"/>
          <w:szCs w:val="30"/>
          <w:lang w:eastAsia="zh-CN"/>
        </w:rPr>
        <w:t>EECS 4471 ASSIGNMENT</w:t>
      </w:r>
    </w:p>
    <w:p w:rsidR="00C379C7" w:rsidRPr="00AC0766" w:rsidRDefault="00C379C7" w:rsidP="00AC0766">
      <w:pPr>
        <w:spacing w:line="240" w:lineRule="auto"/>
        <w:jc w:val="center"/>
        <w:rPr>
          <w:rFonts w:ascii="Arial" w:hAnsi="Arial" w:cs="Arial"/>
          <w:sz w:val="24"/>
          <w:szCs w:val="24"/>
          <w:lang w:eastAsia="zh-CN"/>
        </w:rPr>
      </w:pPr>
      <w:r w:rsidRPr="00AC0766">
        <w:rPr>
          <w:rFonts w:ascii="Arial" w:hAnsi="Arial" w:cs="Arial"/>
          <w:sz w:val="24"/>
          <w:szCs w:val="24"/>
          <w:lang w:eastAsia="zh-CN"/>
        </w:rPr>
        <w:t>Diane Bickram</w:t>
      </w:r>
    </w:p>
    <w:p w:rsidR="00C379C7" w:rsidRPr="00AC0766" w:rsidRDefault="00C379C7" w:rsidP="00AC0766">
      <w:pPr>
        <w:spacing w:line="240" w:lineRule="auto"/>
        <w:jc w:val="center"/>
        <w:rPr>
          <w:rFonts w:ascii="Arial" w:hAnsi="Arial" w:cs="Arial"/>
          <w:sz w:val="24"/>
          <w:szCs w:val="24"/>
          <w:lang w:eastAsia="zh-CN"/>
        </w:rPr>
      </w:pPr>
      <w:r w:rsidRPr="00AC0766">
        <w:rPr>
          <w:rFonts w:ascii="Arial" w:hAnsi="Arial" w:cs="Arial"/>
          <w:sz w:val="24"/>
          <w:szCs w:val="24"/>
          <w:lang w:eastAsia="zh-CN"/>
        </w:rPr>
        <w:t>Zian Liu</w:t>
      </w:r>
    </w:p>
    <w:p w:rsidR="00C379C7" w:rsidRPr="00AC0766" w:rsidRDefault="00C379C7" w:rsidP="00AC0766">
      <w:pPr>
        <w:spacing w:line="240" w:lineRule="auto"/>
        <w:jc w:val="center"/>
        <w:rPr>
          <w:rFonts w:ascii="Arial" w:hAnsi="Arial" w:cs="Arial"/>
          <w:sz w:val="24"/>
          <w:szCs w:val="24"/>
          <w:lang w:eastAsia="zh-CN"/>
        </w:rPr>
      </w:pPr>
      <w:r w:rsidRPr="00AC0766">
        <w:rPr>
          <w:rFonts w:ascii="Arial" w:hAnsi="Arial" w:cs="Arial"/>
          <w:sz w:val="24"/>
          <w:szCs w:val="24"/>
          <w:lang w:eastAsia="zh-CN"/>
        </w:rPr>
        <w:t>Ziyin Zhong</w:t>
      </w:r>
    </w:p>
    <w:p w:rsidR="00C379C7" w:rsidRDefault="00C379C7" w:rsidP="00A76885">
      <w:pPr>
        <w:spacing w:line="240" w:lineRule="auto"/>
        <w:rPr>
          <w:rFonts w:ascii="Arial" w:hAnsi="Arial" w:cs="Arial"/>
          <w:b/>
          <w:sz w:val="30"/>
          <w:szCs w:val="30"/>
          <w:lang w:eastAsia="zh-CN"/>
        </w:rPr>
      </w:pPr>
      <w:r>
        <w:rPr>
          <w:rFonts w:ascii="Arial" w:hAnsi="Arial" w:cs="Arial"/>
          <w:b/>
          <w:sz w:val="30"/>
          <w:szCs w:val="30"/>
          <w:lang w:eastAsia="zh-CN"/>
        </w:rPr>
        <w:t>1. Link to Github</w:t>
      </w:r>
    </w:p>
    <w:p w:rsidR="00C379C7" w:rsidRDefault="00C379C7" w:rsidP="00A76885">
      <w:pPr>
        <w:spacing w:line="240" w:lineRule="auto"/>
      </w:pPr>
      <w:hyperlink r:id="rId7" w:history="1">
        <w:r>
          <w:rPr>
            <w:rStyle w:val="Hyperlink"/>
          </w:rPr>
          <w:t>https://github.com/zhongziyin98/EECS4471_Project</w:t>
        </w:r>
      </w:hyperlink>
    </w:p>
    <w:p w:rsidR="00C379C7" w:rsidRPr="00ED74AF" w:rsidRDefault="00C379C7" w:rsidP="00ED74AF">
      <w:pPr>
        <w:spacing w:line="240" w:lineRule="auto"/>
        <w:rPr>
          <w:rFonts w:ascii="Arial" w:hAnsi="Arial" w:cs="Arial"/>
          <w:b/>
          <w:lang w:eastAsia="zh-CN"/>
        </w:rPr>
      </w:pPr>
      <w:r>
        <w:rPr>
          <w:rFonts w:ascii="Arial" w:hAnsi="Arial" w:cs="Arial"/>
          <w:b/>
          <w:sz w:val="30"/>
          <w:szCs w:val="30"/>
          <w:lang w:eastAsia="zh-CN"/>
        </w:rPr>
        <w:t>5. Link to demo video</w:t>
      </w:r>
    </w:p>
    <w:p w:rsidR="00C379C7" w:rsidRPr="00ED74AF" w:rsidRDefault="00C379C7" w:rsidP="00A76885">
      <w:pPr>
        <w:spacing w:line="240" w:lineRule="auto"/>
      </w:pPr>
      <w:hyperlink r:id="rId8" w:tgtFrame="_blank" w:history="1">
        <w:r w:rsidRPr="00ED74AF">
          <w:rPr>
            <w:rStyle w:val="Hyperlink"/>
            <w:rFonts w:cs="Calibri"/>
            <w:color w:val="1155CC"/>
            <w:shd w:val="clear" w:color="auto" w:fill="FFFFFF"/>
          </w:rPr>
          <w:t>https://drive.google.com/open?id=1A6PHkSoo5XVHL6sUy8Aqra8zhf3ZFHy9</w:t>
        </w:r>
      </w:hyperlink>
    </w:p>
    <w:p w:rsidR="00C379C7" w:rsidRDefault="00C379C7" w:rsidP="00A76885">
      <w:pPr>
        <w:spacing w:line="240" w:lineRule="auto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2. Usage of Card Game Interface</w:t>
      </w:r>
    </w:p>
    <w:p w:rsidR="00C379C7" w:rsidRDefault="00C379C7" w:rsidP="00A76885">
      <w:pPr>
        <w:spacing w:line="240" w:lineRule="auto"/>
        <w:rPr>
          <w:rFonts w:ascii="Arial" w:hAnsi="Arial" w:cs="Arial"/>
          <w:sz w:val="30"/>
          <w:szCs w:val="30"/>
        </w:rPr>
      </w:pPr>
    </w:p>
    <w:p w:rsidR="00C379C7" w:rsidRDefault="00C379C7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 xml:space="preserve">Components 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655C62">
        <w:rPr>
          <w:rFonts w:ascii="Arial" w:hAnsi="Arial" w:cs="Arial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6pt;height:214.2pt">
            <v:imagedata r:id="rId9" o:title=""/>
          </v:shape>
        </w:pic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(0) Game title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(0.1) Exploration button: Start game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655C62">
        <w:rPr>
          <w:rFonts w:ascii="Arial" w:hAnsi="Arial" w:cs="Arial"/>
          <w:sz w:val="24"/>
          <w:szCs w:val="24"/>
        </w:rPr>
        <w:pict>
          <v:shape id="_x0000_i1026" type="#_x0000_t75" style="width:460.8pt;height:214.8pt">
            <v:imagedata r:id="rId10" o:title=""/>
          </v:shape>
        </w:pic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655C62">
        <w:rPr>
          <w:rFonts w:ascii="Arial" w:hAnsi="Arial" w:cs="Arial"/>
          <w:sz w:val="24"/>
          <w:szCs w:val="24"/>
        </w:rPr>
        <w:pict>
          <v:shape id="_x0000_i1027" type="#_x0000_t75" style="width:459.6pt;height:218.4pt">
            <v:imagedata r:id="rId11" o:title=""/>
          </v:shape>
        </w:pic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76885">
        <w:rPr>
          <w:rFonts w:ascii="Arial" w:hAnsi="Arial" w:cs="Arial"/>
          <w:sz w:val="24"/>
          <w:szCs w:val="24"/>
        </w:rPr>
        <w:t>(1</w:t>
      </w:r>
      <w:r>
        <w:rPr>
          <w:rFonts w:ascii="Arial" w:hAnsi="Arial" w:cs="Arial"/>
          <w:sz w:val="24"/>
          <w:szCs w:val="24"/>
        </w:rPr>
        <w:t xml:space="preserve">) </w:t>
      </w:r>
      <w:r w:rsidRPr="00A76885">
        <w:rPr>
          <w:rFonts w:ascii="Arial" w:hAnsi="Arial" w:cs="Arial"/>
          <w:sz w:val="24"/>
          <w:szCs w:val="24"/>
        </w:rPr>
        <w:t>Player hand</w:t>
      </w:r>
      <w:r>
        <w:rPr>
          <w:rFonts w:ascii="Arial" w:hAnsi="Arial" w:cs="Arial"/>
          <w:sz w:val="24"/>
          <w:szCs w:val="24"/>
          <w:lang w:eastAsia="zh-CN"/>
        </w:rPr>
        <w:t>s</w:t>
      </w:r>
    </w:p>
    <w:p w:rsidR="00C379C7" w:rsidRPr="00A76885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(2) </w:t>
      </w:r>
      <w:r w:rsidRPr="00A76885">
        <w:rPr>
          <w:rFonts w:ascii="Arial" w:hAnsi="Arial" w:cs="Arial"/>
          <w:sz w:val="24"/>
          <w:szCs w:val="24"/>
        </w:rPr>
        <w:t>Deck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(3) </w:t>
      </w:r>
      <w:r w:rsidRPr="00A76885">
        <w:rPr>
          <w:rFonts w:ascii="Arial" w:hAnsi="Arial" w:cs="Arial"/>
          <w:sz w:val="24"/>
          <w:szCs w:val="24"/>
        </w:rPr>
        <w:t>Deck Panel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(3.1) Check button: Tell your opponent to take their turn. 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Hand Panel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(4.1) Brightness slider: change the brightness of scene</w:t>
      </w:r>
    </w:p>
    <w:p w:rsidR="00C379C7" w:rsidRDefault="00C379C7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(4.2) Card Interval slider: change the distance between cards in hand</w:t>
      </w:r>
    </w:p>
    <w:p w:rsidR="00C379C7" w:rsidRDefault="00C379C7" w:rsidP="00EB5686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(4.3) Exit Game button: go back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to main menu</w:t>
      </w:r>
    </w:p>
    <w:p w:rsidR="00C379C7" w:rsidRPr="00A76885" w:rsidRDefault="00C379C7" w:rsidP="000E36B3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(5) Cards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Chips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 w:rsidRPr="00655C62">
        <w:rPr>
          <w:rFonts w:ascii="Arial" w:hAnsi="Arial" w:cs="Arial"/>
          <w:sz w:val="24"/>
          <w:szCs w:val="24"/>
        </w:rPr>
        <w:pict>
          <v:shape id="_x0000_i1028" type="#_x0000_t75" style="width:464.4pt;height:223.2pt">
            <v:imagedata r:id="rId12" o:title=""/>
          </v:shape>
        </w:pict>
      </w:r>
    </w:p>
    <w:p w:rsidR="00C379C7" w:rsidRPr="00A76885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Text box (opponent’s view)</w:t>
      </w:r>
    </w:p>
    <w:p w:rsidR="00C379C7" w:rsidRPr="00A76885" w:rsidRDefault="00C379C7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:rsidR="00C379C7" w:rsidRDefault="00C379C7" w:rsidP="00A76885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A76885">
        <w:rPr>
          <w:rFonts w:ascii="Arial" w:hAnsi="Arial" w:cs="Arial"/>
          <w:b/>
          <w:sz w:val="24"/>
          <w:szCs w:val="24"/>
        </w:rPr>
        <w:t>Supported Gestures</w:t>
      </w:r>
    </w:p>
    <w:p w:rsidR="00C379C7" w:rsidRPr="001A1BC5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</w:p>
    <w:p w:rsidR="00C379C7" w:rsidRPr="001A1BC5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 xml:space="preserve">Left hand: </w:t>
      </w:r>
    </w:p>
    <w:p w:rsidR="00C379C7" w:rsidRPr="001A1BC5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 w:rsidRPr="001A1BC5">
        <w:rPr>
          <w:rFonts w:ascii="Arial" w:hAnsi="Arial" w:cs="Arial"/>
          <w:sz w:val="24"/>
          <w:szCs w:val="24"/>
        </w:rPr>
        <w:tab/>
        <w:t>(</w:t>
      </w:r>
      <w:r>
        <w:rPr>
          <w:rFonts w:ascii="Arial" w:hAnsi="Arial" w:cs="Arial"/>
          <w:sz w:val="24"/>
          <w:szCs w:val="24"/>
        </w:rPr>
        <w:t>1</w:t>
      </w:r>
      <w:r w:rsidRPr="001A1BC5">
        <w:rPr>
          <w:rFonts w:ascii="Arial" w:hAnsi="Arial" w:cs="Arial"/>
          <w:sz w:val="24"/>
          <w:szCs w:val="24"/>
        </w:rPr>
        <w:t>) Place your left hand opened and upwards to show all cards in your hand</w:t>
      </w:r>
    </w:p>
    <w:p w:rsidR="00C379C7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(2</w:t>
      </w:r>
      <w:r w:rsidRPr="001A1BC5">
        <w:rPr>
          <w:rFonts w:ascii="Arial" w:hAnsi="Arial" w:cs="Arial"/>
          <w:sz w:val="24"/>
          <w:szCs w:val="24"/>
        </w:rPr>
        <w:t xml:space="preserve">) Place your left hand closed </w:t>
      </w:r>
      <w:r>
        <w:rPr>
          <w:rFonts w:ascii="Arial" w:hAnsi="Arial" w:cs="Arial"/>
          <w:sz w:val="24"/>
          <w:szCs w:val="24"/>
        </w:rPr>
        <w:t xml:space="preserve">(fist) </w:t>
      </w:r>
      <w:r w:rsidRPr="001A1BC5">
        <w:rPr>
          <w:rFonts w:ascii="Arial" w:hAnsi="Arial" w:cs="Arial"/>
          <w:sz w:val="24"/>
          <w:szCs w:val="24"/>
        </w:rPr>
        <w:t>and downwards to show the menu</w:t>
      </w:r>
      <w:r>
        <w:rPr>
          <w:rFonts w:ascii="Arial" w:hAnsi="Arial" w:cs="Arial"/>
          <w:sz w:val="24"/>
          <w:szCs w:val="24"/>
        </w:rPr>
        <w:t xml:space="preserve">. Use right hand’s index finger to interact directly. 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 hand: 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(3) Pinch a card from anywhere (index finger pointing to card)</w:t>
      </w:r>
    </w:p>
    <w:p w:rsidR="00C379C7" w:rsidRDefault="00C379C7" w:rsidP="00A7688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(4) Grab a chip (index finger’s tip inside the chip object)</w:t>
      </w:r>
    </w:p>
    <w:p w:rsidR="00C379C7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(5) Swipe inward on the deck to draw a card </w:t>
      </w:r>
    </w:p>
    <w:p w:rsidR="00C379C7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(6) When showing the cards in left hand, snap (only thumb, index, middle finger extended and thumb is close to middle finger) to use black magic</w:t>
      </w:r>
    </w:p>
    <w:p w:rsidR="00C379C7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(7) Thumb down to taunt (text UI)</w:t>
      </w:r>
    </w:p>
    <w:p w:rsidR="00C379C7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(8) Clap to say gg </w:t>
      </w:r>
    </w:p>
    <w:p w:rsidR="00C379C7" w:rsidRDefault="00C379C7" w:rsidP="001A1BC5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(9) Pistol gesture (finger and thumb extended) for threatening, rotate pistol along x axis to fire</w:t>
      </w:r>
    </w:p>
    <w:p w:rsidR="00C379C7" w:rsidRPr="00AC0766" w:rsidRDefault="00C379C7" w:rsidP="00A76885">
      <w:pPr>
        <w:spacing w:line="240" w:lineRule="auto"/>
        <w:rPr>
          <w:rFonts w:ascii="Arial" w:hAnsi="Arial" w:cs="Arial"/>
          <w:b/>
          <w:sz w:val="30"/>
          <w:szCs w:val="30"/>
        </w:rPr>
      </w:pPr>
    </w:p>
    <w:sectPr w:rsidR="00C379C7" w:rsidRPr="00AC0766" w:rsidSect="00A626E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79C7" w:rsidRDefault="00C379C7">
      <w:r>
        <w:separator/>
      </w:r>
    </w:p>
  </w:endnote>
  <w:endnote w:type="continuationSeparator" w:id="0">
    <w:p w:rsidR="00C379C7" w:rsidRDefault="00C379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9C7" w:rsidRDefault="00C379C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9C7" w:rsidRDefault="00C379C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9C7" w:rsidRDefault="00C379C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79C7" w:rsidRDefault="00C379C7">
      <w:r>
        <w:separator/>
      </w:r>
    </w:p>
  </w:footnote>
  <w:footnote w:type="continuationSeparator" w:id="0">
    <w:p w:rsidR="00C379C7" w:rsidRDefault="00C379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9C7" w:rsidRDefault="00C379C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9C7" w:rsidRDefault="00C379C7" w:rsidP="00AC0766">
    <w:pPr>
      <w:pStyle w:val="Header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79C7" w:rsidRDefault="00C379C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27BFA"/>
    <w:multiLevelType w:val="hybridMultilevel"/>
    <w:tmpl w:val="D2FCAB4E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6D8E206E"/>
    <w:multiLevelType w:val="hybridMultilevel"/>
    <w:tmpl w:val="F6B29CC6"/>
    <w:lvl w:ilvl="0" w:tplc="7D9439A6">
      <w:start w:val="1"/>
      <w:numFmt w:val="decimal"/>
      <w:lvlText w:val="(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771818E3"/>
    <w:multiLevelType w:val="hybridMultilevel"/>
    <w:tmpl w:val="465C9B5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58D9"/>
    <w:rsid w:val="00016813"/>
    <w:rsid w:val="000E36B3"/>
    <w:rsid w:val="001A1B54"/>
    <w:rsid w:val="001A1BC5"/>
    <w:rsid w:val="001D3568"/>
    <w:rsid w:val="002611FA"/>
    <w:rsid w:val="00341575"/>
    <w:rsid w:val="00412D8A"/>
    <w:rsid w:val="00636EC0"/>
    <w:rsid w:val="00651B9A"/>
    <w:rsid w:val="00655C62"/>
    <w:rsid w:val="006B5D23"/>
    <w:rsid w:val="00703F2E"/>
    <w:rsid w:val="00A626EF"/>
    <w:rsid w:val="00A76885"/>
    <w:rsid w:val="00AC0766"/>
    <w:rsid w:val="00AC69DC"/>
    <w:rsid w:val="00B82A40"/>
    <w:rsid w:val="00C058D9"/>
    <w:rsid w:val="00C379C7"/>
    <w:rsid w:val="00D10EE4"/>
    <w:rsid w:val="00D93397"/>
    <w:rsid w:val="00EB5686"/>
    <w:rsid w:val="00ED74AF"/>
    <w:rsid w:val="00FA21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等线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6EF"/>
    <w:pPr>
      <w:spacing w:after="160" w:line="259" w:lineRule="auto"/>
    </w:pPr>
    <w:rPr>
      <w:kern w:val="0"/>
      <w:sz w:val="22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768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D10E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rFonts w:cs="Times New Roman"/>
      <w:kern w:val="0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rsid w:val="00D10EE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locked/>
    <w:rPr>
      <w:rFonts w:cs="Times New Roman"/>
      <w:kern w:val="0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rsid w:val="00AC0766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open?id=1A6PHkSoo5XVHL6sUy8Aqra8zhf3ZFHy9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github.com/zhongziyin98/EECS4471_Project" TargetMode="Externa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113</TotalTime>
  <Pages>3</Pages>
  <Words>231</Words>
  <Characters>1323</Characters>
  <Application>Microsoft Office Outlook</Application>
  <DocSecurity>0</DocSecurity>
  <Lines>0</Lines>
  <Paragraphs>0</Paragraphs>
  <ScaleCrop>false</ScaleCrop>
  <Company>LSE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4471</dc:creator>
  <cp:keywords/>
  <dc:description/>
  <cp:lastModifiedBy>james</cp:lastModifiedBy>
  <cp:revision>24</cp:revision>
  <dcterms:created xsi:type="dcterms:W3CDTF">2019-04-18T16:00:00Z</dcterms:created>
  <dcterms:modified xsi:type="dcterms:W3CDTF">2019-04-19T17:42:00Z</dcterms:modified>
</cp:coreProperties>
</file>